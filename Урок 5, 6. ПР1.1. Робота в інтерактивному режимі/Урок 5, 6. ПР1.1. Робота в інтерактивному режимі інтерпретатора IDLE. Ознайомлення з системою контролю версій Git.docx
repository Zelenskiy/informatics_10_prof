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AE3F5" w14:textId="575921F4" w:rsidR="00942E5E" w:rsidRDefault="003E1992" w:rsidP="003E1992">
      <w:pPr>
        <w:tabs>
          <w:tab w:val="left" w:pos="993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>Урок №</w:t>
      </w:r>
      <w:r w:rsidRPr="003E1992">
        <w:rPr>
          <w:rFonts w:ascii="Times New Roman" w:hAnsi="Times New Roman" w:cs="Times New Roman"/>
          <w:b/>
          <w:sz w:val="24"/>
          <w:szCs w:val="24"/>
        </w:rPr>
        <w:tab/>
      </w:r>
      <w:r w:rsidR="00483ECB">
        <w:rPr>
          <w:rFonts w:ascii="Times New Roman" w:hAnsi="Times New Roman" w:cs="Times New Roman"/>
          <w:b/>
          <w:sz w:val="24"/>
          <w:szCs w:val="24"/>
        </w:rPr>
        <w:t>5</w:t>
      </w:r>
      <w:r w:rsidR="00B31283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483ECB">
        <w:rPr>
          <w:rFonts w:ascii="Times New Roman" w:hAnsi="Times New Roman" w:cs="Times New Roman"/>
          <w:b/>
          <w:sz w:val="24"/>
          <w:szCs w:val="24"/>
        </w:rPr>
        <w:t>6</w:t>
      </w:r>
    </w:p>
    <w:p w14:paraId="11883268" w14:textId="643CAF72" w:rsidR="003E1992" w:rsidRDefault="003E1992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 xml:space="preserve">Клас </w:t>
      </w:r>
      <w:r w:rsidR="00B31283">
        <w:rPr>
          <w:rFonts w:ascii="Times New Roman" w:hAnsi="Times New Roman" w:cs="Times New Roman"/>
          <w:b/>
          <w:sz w:val="24"/>
          <w:szCs w:val="24"/>
        </w:rPr>
        <w:t>10-Б</w:t>
      </w:r>
      <w:r w:rsidRPr="003E1992">
        <w:rPr>
          <w:rFonts w:ascii="Times New Roman" w:hAnsi="Times New Roman" w:cs="Times New Roman"/>
          <w:b/>
          <w:sz w:val="24"/>
          <w:szCs w:val="24"/>
        </w:rPr>
        <w:tab/>
      </w:r>
    </w:p>
    <w:p w14:paraId="310271C2" w14:textId="2320B62F" w:rsidR="003E1992" w:rsidRPr="003E1992" w:rsidRDefault="003E1992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>Дата уроку</w:t>
      </w:r>
      <w:r w:rsidRPr="003E1992">
        <w:rPr>
          <w:rFonts w:ascii="Times New Roman" w:hAnsi="Times New Roman" w:cs="Times New Roman"/>
          <w:b/>
          <w:sz w:val="24"/>
          <w:szCs w:val="24"/>
        </w:rPr>
        <w:tab/>
      </w:r>
      <w:r w:rsidR="00483ECB">
        <w:rPr>
          <w:rFonts w:ascii="Times New Roman" w:hAnsi="Times New Roman" w:cs="Times New Roman"/>
          <w:b/>
          <w:sz w:val="24"/>
          <w:szCs w:val="24"/>
        </w:rPr>
        <w:t>10</w:t>
      </w:r>
      <w:r w:rsidR="00B31283">
        <w:rPr>
          <w:rFonts w:ascii="Times New Roman" w:hAnsi="Times New Roman" w:cs="Times New Roman"/>
          <w:b/>
          <w:sz w:val="24"/>
          <w:szCs w:val="24"/>
        </w:rPr>
        <w:t>.09.2020</w:t>
      </w:r>
    </w:p>
    <w:p w14:paraId="45D2FF3C" w14:textId="78B1BD37" w:rsidR="003E1992" w:rsidRPr="003E1992" w:rsidRDefault="003E1992" w:rsidP="00A13897">
      <w:pPr>
        <w:tabs>
          <w:tab w:val="left" w:pos="1701"/>
        </w:tabs>
        <w:spacing w:after="80" w:line="240" w:lineRule="auto"/>
        <w:ind w:left="1701" w:hanging="1701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 xml:space="preserve">Тема. </w:t>
      </w:r>
      <w:r w:rsidRPr="003E1992">
        <w:rPr>
          <w:rFonts w:ascii="Times New Roman" w:hAnsi="Times New Roman" w:cs="Times New Roman"/>
          <w:b/>
          <w:sz w:val="24"/>
          <w:szCs w:val="24"/>
        </w:rPr>
        <w:tab/>
      </w:r>
      <w:r w:rsidR="00483ECB" w:rsidRPr="00483ECB">
        <w:rPr>
          <w:rFonts w:ascii="Times New Roman" w:hAnsi="Times New Roman" w:cs="Times New Roman"/>
          <w:b/>
          <w:sz w:val="24"/>
          <w:szCs w:val="24"/>
        </w:rPr>
        <w:t xml:space="preserve">ПР1.1. Робота в інтерактивному режимі інтерпретатора IDLE. Ознайомлення з системою контролю версій </w:t>
      </w:r>
      <w:proofErr w:type="spellStart"/>
      <w:r w:rsidR="00483ECB" w:rsidRPr="00483ECB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</w:p>
    <w:p w14:paraId="4A967FE1" w14:textId="4019F555" w:rsidR="003E1992" w:rsidRPr="00483ECB" w:rsidRDefault="003E1992" w:rsidP="003E1992">
      <w:pPr>
        <w:tabs>
          <w:tab w:val="left" w:pos="1701"/>
        </w:tabs>
        <w:spacing w:after="80" w:line="240" w:lineRule="auto"/>
        <w:ind w:left="1701" w:hanging="1701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 xml:space="preserve">Мета. </w:t>
      </w:r>
      <w:r w:rsidRPr="003E1992">
        <w:rPr>
          <w:rFonts w:ascii="Times New Roman" w:hAnsi="Times New Roman" w:cs="Times New Roman"/>
          <w:b/>
          <w:sz w:val="24"/>
          <w:szCs w:val="24"/>
        </w:rPr>
        <w:tab/>
        <w:t>Навчальна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B31283">
        <w:rPr>
          <w:rFonts w:ascii="Times New Roman" w:hAnsi="Times New Roman" w:cs="Times New Roman"/>
          <w:sz w:val="24"/>
          <w:szCs w:val="24"/>
        </w:rPr>
        <w:t xml:space="preserve">Формування </w:t>
      </w:r>
      <w:r w:rsidR="00483ECB">
        <w:rPr>
          <w:rFonts w:ascii="Times New Roman" w:hAnsi="Times New Roman" w:cs="Times New Roman"/>
          <w:sz w:val="24"/>
          <w:szCs w:val="24"/>
        </w:rPr>
        <w:t xml:space="preserve">практичних навичок роботи в інтерактивному режимі з </w:t>
      </w:r>
      <w:r w:rsidR="00483ECB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483ECB">
        <w:rPr>
          <w:rFonts w:ascii="Times New Roman" w:hAnsi="Times New Roman" w:cs="Times New Roman"/>
          <w:sz w:val="24"/>
          <w:szCs w:val="24"/>
        </w:rPr>
        <w:t>, ознайомлення з системою контролю версій</w:t>
      </w:r>
    </w:p>
    <w:p w14:paraId="0AB4C7D6" w14:textId="77777777" w:rsidR="003E1992" w:rsidRPr="003E1992" w:rsidRDefault="003E1992" w:rsidP="003E1992">
      <w:pPr>
        <w:tabs>
          <w:tab w:val="left" w:pos="1701"/>
        </w:tabs>
        <w:spacing w:after="8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>Виховна</w:t>
      </w:r>
      <w:r>
        <w:rPr>
          <w:rFonts w:ascii="Times New Roman" w:hAnsi="Times New Roman" w:cs="Times New Roman"/>
          <w:sz w:val="24"/>
          <w:szCs w:val="24"/>
        </w:rPr>
        <w:t>: виховання інтересу до вивчення предмету, потяг до наукової творчості, виховання позитивних рис характеру, сумлінності, здатності до переборення труднощів.</w:t>
      </w:r>
    </w:p>
    <w:p w14:paraId="54632233" w14:textId="77777777" w:rsidR="003E1992" w:rsidRPr="003E1992" w:rsidRDefault="003E1992" w:rsidP="003E1992">
      <w:pPr>
        <w:tabs>
          <w:tab w:val="left" w:pos="1701"/>
        </w:tabs>
        <w:spacing w:after="8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>Розвиваюча</w:t>
      </w:r>
      <w:r>
        <w:rPr>
          <w:rFonts w:ascii="Times New Roman" w:hAnsi="Times New Roman" w:cs="Times New Roman"/>
          <w:sz w:val="24"/>
          <w:szCs w:val="24"/>
        </w:rPr>
        <w:t>: розвиток мислення, пам’яті, уваги.</w:t>
      </w:r>
    </w:p>
    <w:p w14:paraId="7A23E6F9" w14:textId="422F0DAB" w:rsidR="003E1992" w:rsidRPr="003E1992" w:rsidRDefault="003E1992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 xml:space="preserve">Тип уроку: </w:t>
      </w:r>
      <w:r w:rsidRPr="003E1992">
        <w:rPr>
          <w:rFonts w:ascii="Times New Roman" w:hAnsi="Times New Roman" w:cs="Times New Roman"/>
          <w:b/>
          <w:sz w:val="24"/>
          <w:szCs w:val="24"/>
        </w:rPr>
        <w:tab/>
      </w:r>
      <w:r w:rsidR="00FA76D3">
        <w:rPr>
          <w:rFonts w:ascii="Times New Roman" w:hAnsi="Times New Roman" w:cs="Times New Roman"/>
          <w:sz w:val="24"/>
          <w:szCs w:val="24"/>
        </w:rPr>
        <w:t>комбінований</w:t>
      </w:r>
    </w:p>
    <w:p w14:paraId="767B7D6E" w14:textId="77777777" w:rsidR="003E1992" w:rsidRPr="003E1992" w:rsidRDefault="003E1992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>Структурні компоненти уроку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6"/>
        <w:gridCol w:w="703"/>
      </w:tblGrid>
      <w:tr w:rsidR="00FA76D3" w:rsidRPr="003E1992" w14:paraId="2973D35C" w14:textId="77777777" w:rsidTr="00483ECB">
        <w:tc>
          <w:tcPr>
            <w:tcW w:w="8206" w:type="dxa"/>
          </w:tcPr>
          <w:p w14:paraId="11E9140C" w14:textId="77777777" w:rsidR="00FA76D3" w:rsidRPr="003E199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3E1992">
              <w:rPr>
                <w:rFonts w:ascii="Times New Roman" w:hAnsi="Times New Roman" w:cs="Times New Roman"/>
                <w:sz w:val="24"/>
                <w:szCs w:val="24"/>
              </w:rPr>
              <w:t>Організація класу</w:t>
            </w:r>
          </w:p>
        </w:tc>
        <w:tc>
          <w:tcPr>
            <w:tcW w:w="703" w:type="dxa"/>
          </w:tcPr>
          <w:p w14:paraId="35B2DA77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2B8F5BD9" w14:textId="77777777" w:rsidTr="00483ECB">
        <w:tc>
          <w:tcPr>
            <w:tcW w:w="8206" w:type="dxa"/>
          </w:tcPr>
          <w:p w14:paraId="5B8038E0" w14:textId="77777777" w:rsidR="00FA76D3" w:rsidRPr="003E199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D4EF1">
              <w:rPr>
                <w:rFonts w:ascii="Times New Roman" w:hAnsi="Times New Roman" w:cs="Times New Roman"/>
                <w:sz w:val="24"/>
                <w:szCs w:val="24"/>
              </w:rPr>
              <w:t>Актуалізація і корекція опорних знань</w:t>
            </w:r>
          </w:p>
        </w:tc>
        <w:tc>
          <w:tcPr>
            <w:tcW w:w="703" w:type="dxa"/>
          </w:tcPr>
          <w:p w14:paraId="6112DC03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298746BD" w14:textId="77777777" w:rsidTr="00483ECB">
        <w:tc>
          <w:tcPr>
            <w:tcW w:w="8206" w:type="dxa"/>
          </w:tcPr>
          <w:p w14:paraId="35C357DE" w14:textId="77777777" w:rsidR="00FA76D3" w:rsidRPr="003E199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E10802">
              <w:rPr>
                <w:rFonts w:ascii="Times New Roman" w:hAnsi="Times New Roman" w:cs="Times New Roman"/>
                <w:sz w:val="24"/>
                <w:szCs w:val="24"/>
              </w:rPr>
              <w:t>Повідомлення теми, мети і завдань уроку</w:t>
            </w:r>
          </w:p>
        </w:tc>
        <w:tc>
          <w:tcPr>
            <w:tcW w:w="703" w:type="dxa"/>
          </w:tcPr>
          <w:p w14:paraId="220EB6CB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127CBF78" w14:textId="77777777" w:rsidTr="00483ECB">
        <w:tc>
          <w:tcPr>
            <w:tcW w:w="8206" w:type="dxa"/>
          </w:tcPr>
          <w:p w14:paraId="45B194F4" w14:textId="77777777" w:rsidR="00FA76D3" w:rsidRPr="003E199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3E1992">
              <w:rPr>
                <w:rFonts w:ascii="Times New Roman" w:hAnsi="Times New Roman" w:cs="Times New Roman"/>
                <w:sz w:val="24"/>
                <w:szCs w:val="24"/>
              </w:rPr>
              <w:t>Мотивація навчальної діяльності учнів</w:t>
            </w:r>
          </w:p>
        </w:tc>
        <w:tc>
          <w:tcPr>
            <w:tcW w:w="703" w:type="dxa"/>
          </w:tcPr>
          <w:p w14:paraId="48AC3BBE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65AEA66D" w14:textId="77777777" w:rsidTr="00483ECB">
        <w:tc>
          <w:tcPr>
            <w:tcW w:w="8206" w:type="dxa"/>
          </w:tcPr>
          <w:p w14:paraId="56CA1118" w14:textId="77777777" w:rsidR="00FA76D3" w:rsidRPr="003E199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D4EF1">
              <w:rPr>
                <w:rFonts w:ascii="Times New Roman" w:hAnsi="Times New Roman" w:cs="Times New Roman"/>
                <w:sz w:val="24"/>
                <w:szCs w:val="24"/>
              </w:rPr>
              <w:t>Сприймання нового матеріалу, його усвідомлення.</w:t>
            </w:r>
          </w:p>
        </w:tc>
        <w:tc>
          <w:tcPr>
            <w:tcW w:w="703" w:type="dxa"/>
          </w:tcPr>
          <w:p w14:paraId="20FEAFE5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30C8B0AC" w14:textId="77777777" w:rsidTr="00483ECB">
        <w:tc>
          <w:tcPr>
            <w:tcW w:w="8206" w:type="dxa"/>
          </w:tcPr>
          <w:p w14:paraId="4F8F69D0" w14:textId="5805696B" w:rsidR="00FA76D3" w:rsidRPr="003E1992" w:rsidRDefault="00513CC5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="00FA76D3" w:rsidRPr="00E10802">
              <w:rPr>
                <w:rFonts w:ascii="Times New Roman" w:hAnsi="Times New Roman" w:cs="Times New Roman"/>
                <w:sz w:val="24"/>
                <w:szCs w:val="24"/>
              </w:rPr>
              <w:t>астосування набутих знань про способи дії</w:t>
            </w:r>
          </w:p>
        </w:tc>
        <w:tc>
          <w:tcPr>
            <w:tcW w:w="703" w:type="dxa"/>
          </w:tcPr>
          <w:p w14:paraId="4BDB2289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3CC5" w:rsidRPr="003E1992" w14:paraId="656EB061" w14:textId="77777777" w:rsidTr="00483ECB">
        <w:tc>
          <w:tcPr>
            <w:tcW w:w="8206" w:type="dxa"/>
          </w:tcPr>
          <w:p w14:paraId="4CD8B413" w14:textId="0C364836" w:rsidR="00513CC5" w:rsidRDefault="00513CC5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D4EF1">
              <w:rPr>
                <w:rFonts w:ascii="Times New Roman" w:hAnsi="Times New Roman" w:cs="Times New Roman"/>
                <w:sz w:val="24"/>
                <w:szCs w:val="24"/>
              </w:rPr>
              <w:t>Узагальнення і систематизація знань.</w:t>
            </w:r>
          </w:p>
        </w:tc>
        <w:tc>
          <w:tcPr>
            <w:tcW w:w="703" w:type="dxa"/>
          </w:tcPr>
          <w:p w14:paraId="308124D4" w14:textId="77777777" w:rsidR="00513CC5" w:rsidRPr="003E1992" w:rsidRDefault="00513CC5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7A9F57B5" w14:textId="77777777" w:rsidTr="00483ECB">
        <w:tc>
          <w:tcPr>
            <w:tcW w:w="8206" w:type="dxa"/>
          </w:tcPr>
          <w:p w14:paraId="51766955" w14:textId="77777777" w:rsidR="00FA76D3" w:rsidRPr="003E199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E10802">
              <w:rPr>
                <w:rFonts w:ascii="Times New Roman" w:hAnsi="Times New Roman" w:cs="Times New Roman"/>
                <w:sz w:val="24"/>
                <w:szCs w:val="24"/>
              </w:rPr>
              <w:t>Підсумки уроку</w:t>
            </w:r>
          </w:p>
        </w:tc>
        <w:tc>
          <w:tcPr>
            <w:tcW w:w="703" w:type="dxa"/>
          </w:tcPr>
          <w:p w14:paraId="46B3CBD4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4DAC7840" w14:textId="77777777" w:rsidTr="00483ECB">
        <w:tc>
          <w:tcPr>
            <w:tcW w:w="8206" w:type="dxa"/>
          </w:tcPr>
          <w:p w14:paraId="4DF4B6D6" w14:textId="77777777" w:rsidR="00FA76D3" w:rsidRPr="00E1080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4493F">
              <w:rPr>
                <w:rFonts w:ascii="Times New Roman" w:hAnsi="Times New Roman" w:cs="Times New Roman"/>
                <w:sz w:val="24"/>
                <w:szCs w:val="24"/>
              </w:rPr>
              <w:t>Домашнє завдання</w:t>
            </w:r>
          </w:p>
        </w:tc>
        <w:tc>
          <w:tcPr>
            <w:tcW w:w="703" w:type="dxa"/>
          </w:tcPr>
          <w:p w14:paraId="401701CA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A68D8F" w14:textId="581920CE" w:rsidR="003E1992" w:rsidRPr="007C35EA" w:rsidRDefault="003E1992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Організація класу</w:t>
      </w:r>
    </w:p>
    <w:p w14:paraId="4B91946B" w14:textId="77777777" w:rsidR="003E1992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Привітання, відмічання відсутніх</w:t>
      </w:r>
    </w:p>
    <w:p w14:paraId="2AF7B53F" w14:textId="77777777" w:rsidR="007C35EA" w:rsidRPr="007C35EA" w:rsidRDefault="003E1992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Актуалізація і корекція опорних понять та уявлень</w:t>
      </w:r>
    </w:p>
    <w:p w14:paraId="7BF10CB2" w14:textId="77777777" w:rsidR="003E1992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Питання для фронтального опитування учнів</w:t>
      </w:r>
    </w:p>
    <w:p w14:paraId="2A72B620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 xml:space="preserve">Якими операційними системами підтримується мова </w:t>
      </w:r>
      <w:proofErr w:type="spellStart"/>
      <w:r w:rsidRPr="00513CC5">
        <w:rPr>
          <w:rFonts w:ascii="Times New Roman" w:hAnsi="Times New Roman" w:cs="Times New Roman"/>
          <w:bCs/>
          <w:sz w:val="24"/>
          <w:szCs w:val="24"/>
        </w:rPr>
        <w:t>Python</w:t>
      </w:r>
      <w:proofErr w:type="spellEnd"/>
      <w:r w:rsidRPr="00513CC5">
        <w:rPr>
          <w:rFonts w:ascii="Times New Roman" w:hAnsi="Times New Roman" w:cs="Times New Roman"/>
          <w:bCs/>
          <w:sz w:val="24"/>
          <w:szCs w:val="24"/>
        </w:rPr>
        <w:t>?</w:t>
      </w:r>
    </w:p>
    <w:p w14:paraId="0DC1C27E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Яке розширення мають файли програм, які створено в консольному режимі?</w:t>
      </w:r>
    </w:p>
    <w:p w14:paraId="5D4F1F95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 xml:space="preserve">Назвіть основні переваги мови </w:t>
      </w:r>
      <w:proofErr w:type="spellStart"/>
      <w:r w:rsidRPr="00513CC5">
        <w:rPr>
          <w:rFonts w:ascii="Times New Roman" w:hAnsi="Times New Roman" w:cs="Times New Roman"/>
          <w:bCs/>
          <w:sz w:val="24"/>
          <w:szCs w:val="24"/>
        </w:rPr>
        <w:t>Python</w:t>
      </w:r>
      <w:proofErr w:type="spellEnd"/>
      <w:r w:rsidRPr="00513CC5">
        <w:rPr>
          <w:rFonts w:ascii="Times New Roman" w:hAnsi="Times New Roman" w:cs="Times New Roman"/>
          <w:bCs/>
          <w:sz w:val="24"/>
          <w:szCs w:val="24"/>
        </w:rPr>
        <w:t>.</w:t>
      </w:r>
    </w:p>
    <w:p w14:paraId="3F7B7FBB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 xml:space="preserve">Який тип трансляції застосовується у </w:t>
      </w:r>
      <w:proofErr w:type="spellStart"/>
      <w:r w:rsidRPr="00513CC5">
        <w:rPr>
          <w:rFonts w:ascii="Times New Roman" w:hAnsi="Times New Roman" w:cs="Times New Roman"/>
          <w:bCs/>
          <w:sz w:val="24"/>
          <w:szCs w:val="24"/>
        </w:rPr>
        <w:t>Python</w:t>
      </w:r>
      <w:proofErr w:type="spellEnd"/>
      <w:r w:rsidRPr="00513CC5">
        <w:rPr>
          <w:rFonts w:ascii="Times New Roman" w:hAnsi="Times New Roman" w:cs="Times New Roman"/>
          <w:bCs/>
          <w:sz w:val="24"/>
          <w:szCs w:val="24"/>
        </w:rPr>
        <w:t>?</w:t>
      </w:r>
    </w:p>
    <w:p w14:paraId="7FDFF249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 xml:space="preserve">Із якими мовами може інтегруватися мова </w:t>
      </w:r>
      <w:proofErr w:type="spellStart"/>
      <w:r w:rsidRPr="00513CC5">
        <w:rPr>
          <w:rFonts w:ascii="Times New Roman" w:hAnsi="Times New Roman" w:cs="Times New Roman"/>
          <w:bCs/>
          <w:sz w:val="24"/>
          <w:szCs w:val="24"/>
        </w:rPr>
        <w:t>Python</w:t>
      </w:r>
      <w:proofErr w:type="spellEnd"/>
      <w:r w:rsidRPr="00513CC5">
        <w:rPr>
          <w:rFonts w:ascii="Times New Roman" w:hAnsi="Times New Roman" w:cs="Times New Roman"/>
          <w:bCs/>
          <w:sz w:val="24"/>
          <w:szCs w:val="24"/>
        </w:rPr>
        <w:t>?</w:t>
      </w:r>
    </w:p>
    <w:p w14:paraId="4D5ED40E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Що називають динамічною типізацією даних?</w:t>
      </w:r>
    </w:p>
    <w:p w14:paraId="49F9E88A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 xml:space="preserve">Поясніть структуру проекту мовою </w:t>
      </w:r>
      <w:proofErr w:type="spellStart"/>
      <w:r w:rsidRPr="00513CC5">
        <w:rPr>
          <w:rFonts w:ascii="Times New Roman" w:hAnsi="Times New Roman" w:cs="Times New Roman"/>
          <w:bCs/>
          <w:sz w:val="24"/>
          <w:szCs w:val="24"/>
        </w:rPr>
        <w:t>Python</w:t>
      </w:r>
      <w:proofErr w:type="spellEnd"/>
      <w:r w:rsidRPr="00513CC5">
        <w:rPr>
          <w:rFonts w:ascii="Times New Roman" w:hAnsi="Times New Roman" w:cs="Times New Roman"/>
          <w:bCs/>
          <w:sz w:val="24"/>
          <w:szCs w:val="24"/>
        </w:rPr>
        <w:t>.</w:t>
      </w:r>
    </w:p>
    <w:p w14:paraId="135ACC9A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 xml:space="preserve">Яку структуру може мати модуль мовою </w:t>
      </w:r>
      <w:proofErr w:type="spellStart"/>
      <w:r w:rsidRPr="00513CC5">
        <w:rPr>
          <w:rFonts w:ascii="Times New Roman" w:hAnsi="Times New Roman" w:cs="Times New Roman"/>
          <w:bCs/>
          <w:sz w:val="24"/>
          <w:szCs w:val="24"/>
        </w:rPr>
        <w:t>Python</w:t>
      </w:r>
      <w:proofErr w:type="spellEnd"/>
      <w:r w:rsidRPr="00513CC5">
        <w:rPr>
          <w:rFonts w:ascii="Times New Roman" w:hAnsi="Times New Roman" w:cs="Times New Roman"/>
          <w:bCs/>
          <w:sz w:val="24"/>
          <w:szCs w:val="24"/>
        </w:rPr>
        <w:t>?</w:t>
      </w:r>
    </w:p>
    <w:p w14:paraId="1D67FAF3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Для чого застосовується коментар у програмному коді?</w:t>
      </w:r>
    </w:p>
    <w:p w14:paraId="39130F4C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Яке позначення має знак запрошення в інтерактивному режимі?</w:t>
      </w:r>
    </w:p>
    <w:p w14:paraId="2B3EBA57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 завершується робота інтерпретатора в інтерактивному режимі?</w:t>
      </w:r>
    </w:p>
    <w:p w14:paraId="207F6C61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Які переваги має інтерактивний режим виконання програмного коду?</w:t>
      </w:r>
    </w:p>
    <w:p w14:paraId="536D97BC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 можна запустити інтерактивний режим інтерпретатора IDLE?</w:t>
      </w:r>
    </w:p>
    <w:p w14:paraId="2E62E09D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Поясніть сутність інтерактивного режиму.</w:t>
      </w:r>
    </w:p>
    <w:p w14:paraId="224FAE4B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 правильно увести кілька команд в одному рядку?</w:t>
      </w:r>
    </w:p>
    <w:p w14:paraId="65DE431E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 xml:space="preserve">Як оформлюється блок команд у мові </w:t>
      </w:r>
      <w:proofErr w:type="spellStart"/>
      <w:r w:rsidRPr="00513CC5">
        <w:rPr>
          <w:rFonts w:ascii="Times New Roman" w:hAnsi="Times New Roman" w:cs="Times New Roman"/>
          <w:bCs/>
          <w:sz w:val="24"/>
          <w:szCs w:val="24"/>
        </w:rPr>
        <w:t>Python</w:t>
      </w:r>
      <w:proofErr w:type="spellEnd"/>
      <w:r w:rsidRPr="00513CC5">
        <w:rPr>
          <w:rFonts w:ascii="Times New Roman" w:hAnsi="Times New Roman" w:cs="Times New Roman"/>
          <w:bCs/>
          <w:sz w:val="24"/>
          <w:szCs w:val="24"/>
        </w:rPr>
        <w:t>?</w:t>
      </w:r>
    </w:p>
    <w:p w14:paraId="17187492" w14:textId="77777777" w:rsidR="003E1992" w:rsidRPr="007C35EA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Повідомлення теми, мети і завдань уроку</w:t>
      </w:r>
    </w:p>
    <w:p w14:paraId="203CB8BE" w14:textId="77777777" w:rsidR="003E1992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Повідомляється тема уроку </w:t>
      </w:r>
    </w:p>
    <w:p w14:paraId="5488113C" w14:textId="77777777" w:rsidR="007C35EA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Разом з учнями визначається мета уроку</w:t>
      </w:r>
    </w:p>
    <w:p w14:paraId="030A1E31" w14:textId="77777777" w:rsidR="003E1992" w:rsidRPr="007C35EA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Мотивація навчальної діяльності учнів</w:t>
      </w:r>
    </w:p>
    <w:p w14:paraId="3634E6CA" w14:textId="77777777" w:rsidR="003E1992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Повідомляється значення даної теми в курсі науки. Звертається увага на її зв’язок з раніше вивченим та значення до матеріалу, який вивчатиметься в </w:t>
      </w:r>
      <w:r w:rsidR="006851E8">
        <w:rPr>
          <w:rFonts w:ascii="Times New Roman" w:hAnsi="Times New Roman" w:cs="Times New Roman"/>
          <w:sz w:val="24"/>
          <w:szCs w:val="24"/>
        </w:rPr>
        <w:t xml:space="preserve">на наступних </w:t>
      </w:r>
      <w:proofErr w:type="spellStart"/>
      <w:r w:rsidR="006851E8">
        <w:rPr>
          <w:rFonts w:ascii="Times New Roman" w:hAnsi="Times New Roman" w:cs="Times New Roman"/>
          <w:sz w:val="24"/>
          <w:szCs w:val="24"/>
        </w:rPr>
        <w:t>уроках</w:t>
      </w:r>
      <w:proofErr w:type="spellEnd"/>
      <w:r w:rsidR="006851E8">
        <w:rPr>
          <w:rFonts w:ascii="Times New Roman" w:hAnsi="Times New Roman" w:cs="Times New Roman"/>
          <w:sz w:val="24"/>
          <w:szCs w:val="24"/>
        </w:rPr>
        <w:t>.</w:t>
      </w:r>
    </w:p>
    <w:p w14:paraId="26869493" w14:textId="53A19265" w:rsidR="003E1992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Сприймання нового матеріалу та його усвідомлення</w:t>
      </w:r>
    </w:p>
    <w:p w14:paraId="0AEBAB3C" w14:textId="1797B93D" w:rsidR="00FA76D3" w:rsidRPr="00C0712D" w:rsidRDefault="00FA76D3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2F75212" w14:textId="50464AC0" w:rsidR="00C0712D" w:rsidRDefault="00C0712D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Системи контролю версій</w:t>
      </w:r>
    </w:p>
    <w:p w14:paraId="33AE99B8" w14:textId="696151E8" w:rsidR="00C0712D" w:rsidRDefault="00C0712D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5" w:history="1">
        <w:r w:rsidRPr="00384B56">
          <w:rPr>
            <w:rStyle w:val="a5"/>
            <w:rFonts w:ascii="Times New Roman" w:hAnsi="Times New Roman" w:cs="Times New Roman"/>
            <w:bCs/>
            <w:sz w:val="24"/>
            <w:szCs w:val="24"/>
          </w:rPr>
          <w:t>https://proglib.io/p/git-for-half-an-hour</w:t>
        </w:r>
      </w:hyperlink>
    </w:p>
    <w:p w14:paraId="7922EF0A" w14:textId="575BEC48" w:rsidR="00C0712D" w:rsidRDefault="00C0712D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Ігрова система вивчення роботи з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r w:rsidRPr="00C0712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hyperlink r:id="rId6" w:history="1">
        <w:r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https://learngitbranching.js.org/?locale=uk</w:t>
        </w:r>
      </w:hyperlink>
    </w:p>
    <w:p w14:paraId="01CE73B7" w14:textId="77777777" w:rsidR="00C0712D" w:rsidRPr="00C0712D" w:rsidRDefault="00C0712D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74BB107D" w14:textId="32AA29EF" w:rsidR="00FA76D3" w:rsidRDefault="00513CC5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FA76D3" w:rsidRPr="00FA76D3">
        <w:rPr>
          <w:rFonts w:ascii="Times New Roman" w:hAnsi="Times New Roman" w:cs="Times New Roman"/>
          <w:b/>
          <w:bCs/>
          <w:sz w:val="24"/>
          <w:szCs w:val="24"/>
        </w:rPr>
        <w:t>астосування набутих знань про способи дії</w:t>
      </w:r>
    </w:p>
    <w:p w14:paraId="45178852" w14:textId="1F15716E" w:rsidR="00C0712D" w:rsidRPr="00C0712D" w:rsidRDefault="00C0712D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 w:rsidRPr="00C0712D">
        <w:rPr>
          <w:rFonts w:ascii="Times New Roman" w:hAnsi="Times New Roman" w:cs="Times New Roman"/>
          <w:sz w:val="24"/>
          <w:szCs w:val="24"/>
        </w:rPr>
        <w:t>Інструктаж до виконання практичної роботи</w:t>
      </w:r>
    </w:p>
    <w:p w14:paraId="51700BA7" w14:textId="44D3F0BC" w:rsidR="00483ECB" w:rsidRPr="00483ECB" w:rsidRDefault="00483ECB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83ECB">
        <w:rPr>
          <w:rFonts w:ascii="Times New Roman" w:hAnsi="Times New Roman" w:cs="Times New Roman"/>
          <w:bCs/>
          <w:sz w:val="24"/>
          <w:szCs w:val="24"/>
        </w:rPr>
        <w:t>Виконання практичної роботи</w:t>
      </w:r>
    </w:p>
    <w:p w14:paraId="28F105E6" w14:textId="40C7F0DC" w:rsidR="007C35EA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Узагальнення та систематизація набутих знань</w:t>
      </w:r>
    </w:p>
    <w:p w14:paraId="585EC516" w14:textId="2482D8F5" w:rsidR="00FA76D3" w:rsidRDefault="00483ECB" w:rsidP="00483ECB">
      <w:pPr>
        <w:pStyle w:val="a3"/>
        <w:numPr>
          <w:ilvl w:val="0"/>
          <w:numId w:val="7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Для чого призначено системи контролю версій?</w:t>
      </w:r>
    </w:p>
    <w:p w14:paraId="4AC9F31E" w14:textId="0D085D11" w:rsidR="00483ECB" w:rsidRPr="00513CC5" w:rsidRDefault="00483ECB" w:rsidP="00483ECB">
      <w:pPr>
        <w:pStyle w:val="a3"/>
        <w:numPr>
          <w:ilvl w:val="0"/>
          <w:numId w:val="7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Які онлайн сервіси для систем контрою версій ви знаєте?</w:t>
      </w:r>
    </w:p>
    <w:p w14:paraId="1B9E1F38" w14:textId="77777777" w:rsidR="00FA76D3" w:rsidRDefault="00FA76D3" w:rsidP="00FA76D3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F690F15" w14:textId="4996072D" w:rsidR="007C35EA" w:rsidRPr="007C35EA" w:rsidRDefault="007C35EA" w:rsidP="00FA76D3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Підсумки уроку</w:t>
      </w:r>
    </w:p>
    <w:p w14:paraId="6B4C8C45" w14:textId="77777777" w:rsidR="007C35EA" w:rsidRPr="007C35EA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Домашнє завдання</w:t>
      </w:r>
    </w:p>
    <w:p w14:paraId="72AE2DCC" w14:textId="14AD541E" w:rsidR="007C35EA" w:rsidRDefault="00C0712D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Повторити</w:t>
      </w:r>
      <w:r w:rsidR="007C35EA">
        <w:rPr>
          <w:rFonts w:ascii="Times New Roman" w:hAnsi="Times New Roman" w:cs="Times New Roman"/>
          <w:sz w:val="24"/>
          <w:szCs w:val="24"/>
        </w:rPr>
        <w:t xml:space="preserve"> за підручником §</w:t>
      </w:r>
      <w:r w:rsidR="00106BFE">
        <w:rPr>
          <w:rFonts w:ascii="Times New Roman" w:hAnsi="Times New Roman" w:cs="Times New Roman"/>
          <w:sz w:val="24"/>
          <w:szCs w:val="24"/>
        </w:rPr>
        <w:t>1.</w:t>
      </w:r>
      <w:r w:rsidR="00513CC5">
        <w:rPr>
          <w:rFonts w:ascii="Times New Roman" w:hAnsi="Times New Roman" w:cs="Times New Roman"/>
          <w:sz w:val="24"/>
          <w:szCs w:val="24"/>
        </w:rPr>
        <w:t>4</w:t>
      </w:r>
    </w:p>
    <w:p w14:paraId="1C79BF21" w14:textId="77777777" w:rsidR="00C0712D" w:rsidRDefault="00C0712D" w:rsidP="00C0712D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7" w:history="1">
        <w:r w:rsidRPr="00384B56">
          <w:rPr>
            <w:rStyle w:val="a5"/>
            <w:rFonts w:ascii="Times New Roman" w:hAnsi="Times New Roman" w:cs="Times New Roman"/>
            <w:bCs/>
            <w:sz w:val="24"/>
            <w:szCs w:val="24"/>
          </w:rPr>
          <w:t>https://proglib.io/p/git-for-half-an-hour</w:t>
        </w:r>
      </w:hyperlink>
    </w:p>
    <w:p w14:paraId="05A61FFF" w14:textId="5126264B" w:rsidR="00C0712D" w:rsidRPr="00C0712D" w:rsidRDefault="00C0712D" w:rsidP="00C0712D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8" w:history="1">
        <w:r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https</w:t>
        </w:r>
        <w:r w:rsidRPr="00C0712D">
          <w:rPr>
            <w:rStyle w:val="a5"/>
            <w:rFonts w:ascii="Times New Roman" w:hAnsi="Times New Roman" w:cs="Times New Roman"/>
            <w:bCs/>
            <w:sz w:val="24"/>
            <w:szCs w:val="24"/>
          </w:rPr>
          <w:t>://</w:t>
        </w:r>
        <w:r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learngitbranching</w:t>
        </w:r>
        <w:r w:rsidRPr="00C0712D">
          <w:rPr>
            <w:rStyle w:val="a5"/>
            <w:rFonts w:ascii="Times New Roman" w:hAnsi="Times New Roman" w:cs="Times New Roman"/>
            <w:bCs/>
            <w:sz w:val="24"/>
            <w:szCs w:val="24"/>
          </w:rPr>
          <w:t>.</w:t>
        </w:r>
        <w:r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js</w:t>
        </w:r>
        <w:r w:rsidRPr="00C0712D">
          <w:rPr>
            <w:rStyle w:val="a5"/>
            <w:rFonts w:ascii="Times New Roman" w:hAnsi="Times New Roman" w:cs="Times New Roman"/>
            <w:bCs/>
            <w:sz w:val="24"/>
            <w:szCs w:val="24"/>
          </w:rPr>
          <w:t>.</w:t>
        </w:r>
        <w:r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org</w:t>
        </w:r>
        <w:r w:rsidRPr="00C0712D">
          <w:rPr>
            <w:rStyle w:val="a5"/>
            <w:rFonts w:ascii="Times New Roman" w:hAnsi="Times New Roman" w:cs="Times New Roman"/>
            <w:bCs/>
            <w:sz w:val="24"/>
            <w:szCs w:val="24"/>
          </w:rPr>
          <w:t>/?</w:t>
        </w:r>
        <w:r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locale</w:t>
        </w:r>
        <w:r w:rsidRPr="00C0712D">
          <w:rPr>
            <w:rStyle w:val="a5"/>
            <w:rFonts w:ascii="Times New Roman" w:hAnsi="Times New Roman" w:cs="Times New Roman"/>
            <w:bCs/>
            <w:sz w:val="24"/>
            <w:szCs w:val="24"/>
          </w:rPr>
          <w:t>=</w:t>
        </w:r>
        <w:proofErr w:type="spellStart"/>
        <w:r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uk</w:t>
        </w:r>
        <w:proofErr w:type="spellEnd"/>
      </w:hyperlink>
    </w:p>
    <w:p w14:paraId="5880BD7E" w14:textId="77777777" w:rsidR="00C0712D" w:rsidRPr="00C0712D" w:rsidRDefault="00C0712D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</w:p>
    <w:p w14:paraId="23E14CD9" w14:textId="5A305703" w:rsidR="007C35EA" w:rsidRDefault="00C0712D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Додаткові матеріали до уроку</w:t>
      </w:r>
    </w:p>
    <w:p w14:paraId="0B86F173" w14:textId="3D785782" w:rsidR="00C0712D" w:rsidRDefault="00C0712D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hyperlink r:id="rId9" w:history="1">
        <w:r w:rsidRPr="00384B56">
          <w:rPr>
            <w:rStyle w:val="a5"/>
            <w:rFonts w:ascii="Times New Roman" w:hAnsi="Times New Roman" w:cs="Times New Roman"/>
            <w:sz w:val="24"/>
            <w:szCs w:val="24"/>
          </w:rPr>
          <w:t>http://cs.mipt.ru/python/lessons/lab2.html#id3</w:t>
        </w:r>
      </w:hyperlink>
    </w:p>
    <w:p w14:paraId="0C8441C3" w14:textId="77777777" w:rsidR="00C0712D" w:rsidRDefault="00C0712D" w:rsidP="00C0712D">
      <w:pPr>
        <w:pStyle w:val="2"/>
        <w:shd w:val="clear" w:color="auto" w:fill="F0FFF6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8"/>
          <w:szCs w:val="38"/>
        </w:rPr>
      </w:pPr>
      <w:hyperlink r:id="rId10" w:anchor="id36" w:history="1">
        <w:r>
          <w:rPr>
            <w:rStyle w:val="a5"/>
            <w:rFonts w:ascii="Arial" w:hAnsi="Arial" w:cs="Arial"/>
            <w:color w:val="293AA0"/>
            <w:sz w:val="33"/>
            <w:szCs w:val="33"/>
            <w:bdr w:val="none" w:sz="0" w:space="0" w:color="auto" w:frame="1"/>
          </w:rPr>
          <w:t>черепаха</w:t>
        </w:r>
      </w:hyperlink>
    </w:p>
    <w:p w14:paraId="48DB8C2A" w14:textId="77777777" w:rsidR="00C0712D" w:rsidRDefault="00C0712D" w:rsidP="00C0712D">
      <w:pPr>
        <w:pStyle w:val="a7"/>
        <w:shd w:val="clear" w:color="auto" w:fill="F0FFF6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Стандартна бібліотека Python містить модуль </w:t>
      </w:r>
      <w:r>
        <w:rPr>
          <w:rStyle w:val="HTML"/>
          <w:color w:val="00020F"/>
          <w:sz w:val="17"/>
          <w:szCs w:val="17"/>
          <w:bdr w:val="none" w:sz="0" w:space="0" w:color="auto" w:frame="1"/>
          <w:shd w:val="clear" w:color="auto" w:fill="EEEEEE"/>
        </w:rPr>
        <w:t>turtle</w:t>
      </w: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, призначений для навчання програмуванню. Цей модуль містить </w:t>
      </w:r>
      <w:hyperlink r:id="rId11" w:anchor="methods-of-rawturtle-turtle-and-corresponding-functions" w:history="1">
        <w:r>
          <w:rPr>
            <w:rStyle w:val="a5"/>
            <w:rFonts w:ascii="Trebuchet MS" w:hAnsi="Trebuchet MS"/>
            <w:b/>
            <w:bCs/>
            <w:color w:val="293AA0"/>
            <w:sz w:val="21"/>
            <w:szCs w:val="21"/>
            <w:bdr w:val="none" w:sz="0" w:space="0" w:color="auto" w:frame="1"/>
          </w:rPr>
          <w:t>набір</w:t>
        </w:r>
      </w:hyperlink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 функцій, що дозволяють управляти черепахою. Черепаха вміє виконувати невеликий набір команд, а саме:</w:t>
      </w:r>
    </w:p>
    <w:tbl>
      <w:tblPr>
        <w:tblW w:w="9781" w:type="dxa"/>
        <w:shd w:val="clear" w:color="auto" w:fill="F0FF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9"/>
        <w:gridCol w:w="8002"/>
      </w:tblGrid>
      <w:tr w:rsidR="00C0712D" w14:paraId="3CD519E3" w14:textId="77777777" w:rsidTr="00C0712D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99CF52F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b/>
                <w:bCs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b/>
                <w:bCs/>
                <w:color w:val="00020F"/>
                <w:sz w:val="21"/>
                <w:szCs w:val="21"/>
                <w:bdr w:val="none" w:sz="0" w:space="0" w:color="auto" w:frame="1"/>
              </w:rPr>
              <w:t>команда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0576E252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b/>
                <w:bCs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b/>
                <w:bCs/>
                <w:color w:val="00020F"/>
                <w:sz w:val="21"/>
                <w:szCs w:val="21"/>
                <w:bdr w:val="none" w:sz="0" w:space="0" w:color="auto" w:frame="1"/>
              </w:rPr>
              <w:t>значення</w:t>
            </w:r>
          </w:p>
        </w:tc>
      </w:tr>
      <w:tr w:rsidR="00C0712D" w14:paraId="50FEC706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564EF8D9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forward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(X)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EAD7F70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Пройти вперед X пікселів</w:t>
            </w:r>
          </w:p>
        </w:tc>
      </w:tr>
      <w:tr w:rsidR="00C0712D" w14:paraId="59B3D34A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59261B21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backward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(X)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5EB94AF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Пройти назад X пікселів</w:t>
            </w:r>
          </w:p>
        </w:tc>
      </w:tr>
      <w:tr w:rsidR="00C0712D" w14:paraId="65F40584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62BDB64A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left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(X)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307311E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Повернутися наліво на X градусів</w:t>
            </w:r>
          </w:p>
        </w:tc>
      </w:tr>
      <w:tr w:rsidR="00C0712D" w14:paraId="7E05E919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5D848CF1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right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(X)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411FDA49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Повернутися направо на X градусів</w:t>
            </w:r>
          </w:p>
        </w:tc>
      </w:tr>
      <w:tr w:rsidR="00C0712D" w14:paraId="79AD6527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43CC6855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penup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13CB4F49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Не залишати слід при русі</w:t>
            </w:r>
          </w:p>
        </w:tc>
      </w:tr>
      <w:tr w:rsidR="00C0712D" w14:paraId="3A0E3CC6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0C0E8DDF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pendown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5654B80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Залишати слід при русі</w:t>
            </w:r>
          </w:p>
        </w:tc>
      </w:tr>
      <w:tr w:rsidR="00C0712D" w14:paraId="2FDD6BB6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4F3E5883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shape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(X)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5D6789A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Змінити значок черепахи ( "</w:t>
            </w: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arrow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", "</w:t>
            </w: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turtle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", "</w:t>
            </w: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circle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", "</w:t>
            </w: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square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", "</w:t>
            </w: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triangle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", "</w:t>
            </w: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classic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")</w:t>
            </w:r>
          </w:p>
        </w:tc>
      </w:tr>
      <w:tr w:rsidR="00C0712D" w14:paraId="0AF3D9F7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5C79EEB2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stamp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4CC70ABD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Намалювати копію черепахи в поточному місці</w:t>
            </w:r>
          </w:p>
        </w:tc>
      </w:tr>
      <w:tr w:rsidR="00C0712D" w14:paraId="32603320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47FDA263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color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684B78A5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встановити колір</w:t>
            </w:r>
          </w:p>
        </w:tc>
      </w:tr>
      <w:tr w:rsidR="00C0712D" w14:paraId="2D510A61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F961CA8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begin_fill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CD61E31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Необхідно викликати перед малюванням фігури, яку треба зафарбувати</w:t>
            </w:r>
          </w:p>
        </w:tc>
      </w:tr>
      <w:tr w:rsidR="00C0712D" w14:paraId="77A35DE9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1907F725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lastRenderedPageBreak/>
              <w:t>end_fill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61A0F9FE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Викликати після закінчення малювання фігури</w:t>
            </w:r>
          </w:p>
        </w:tc>
      </w:tr>
      <w:tr w:rsidR="00C0712D" w14:paraId="5AD47BAA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5156AF47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width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058F058C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Тут можна встановити товщину лінії</w:t>
            </w:r>
          </w:p>
        </w:tc>
      </w:tr>
      <w:tr w:rsidR="00C0712D" w14:paraId="7A158E57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498FE41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goto</w:t>
            </w:r>
            <w:proofErr w:type="spellEnd"/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 xml:space="preserve"> (x, y)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1C5EC0C2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Перемістити черепашку в точку (x, y)</w:t>
            </w:r>
          </w:p>
        </w:tc>
      </w:tr>
    </w:tbl>
    <w:p w14:paraId="2802A4D4" w14:textId="77777777" w:rsidR="00C0712D" w:rsidRDefault="00C0712D" w:rsidP="00C0712D">
      <w:pPr>
        <w:pStyle w:val="a7"/>
        <w:shd w:val="clear" w:color="auto" w:fill="F0FFF6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Наприклад, наступна програма малює букву </w:t>
      </w:r>
      <w:r>
        <w:rPr>
          <w:rStyle w:val="HTML"/>
          <w:color w:val="00020F"/>
          <w:sz w:val="17"/>
          <w:szCs w:val="17"/>
          <w:bdr w:val="none" w:sz="0" w:space="0" w:color="auto" w:frame="1"/>
          <w:shd w:val="clear" w:color="auto" w:fill="EEEEEE"/>
        </w:rPr>
        <w:t>S</w:t>
      </w: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:</w:t>
      </w:r>
    </w:p>
    <w:p w14:paraId="087A315C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kn"/>
          <w:b/>
          <w:bCs/>
          <w:color w:val="007020"/>
          <w:sz w:val="17"/>
          <w:szCs w:val="17"/>
          <w:bdr w:val="none" w:sz="0" w:space="0" w:color="auto" w:frame="1"/>
        </w:rPr>
        <w:t xml:space="preserve">import </w:t>
      </w:r>
      <w:r>
        <w:rPr>
          <w:color w:val="00020F"/>
          <w:sz w:val="17"/>
          <w:szCs w:val="17"/>
        </w:rPr>
        <w:t xml:space="preserve"> </w:t>
      </w:r>
      <w:r>
        <w:rPr>
          <w:rStyle w:val="nn"/>
          <w:b/>
          <w:bCs/>
          <w:color w:val="0E84B5"/>
          <w:sz w:val="17"/>
          <w:szCs w:val="17"/>
          <w:bdr w:val="none" w:sz="0" w:space="0" w:color="auto" w:frame="1"/>
        </w:rPr>
        <w:t>turtle</w:t>
      </w:r>
    </w:p>
    <w:p w14:paraId="52C44FD1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</w:p>
    <w:p w14:paraId="5036E402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shape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s1"/>
          <w:color w:val="4070A0"/>
          <w:sz w:val="17"/>
          <w:szCs w:val="17"/>
          <w:bdr w:val="none" w:sz="0" w:space="0" w:color="auto" w:frame="1"/>
        </w:rPr>
        <w:t xml:space="preserve">'turtle'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64D60DD2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forward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50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02DD1D1D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left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90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77B2A39E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forward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50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1B3BEC8C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left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90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64EE82E9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forward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50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2D210C7F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right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90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67E93488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forward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50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789141C9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right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90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)</w:t>
      </w:r>
    </w:p>
    <w:p w14:paraId="7795A9F0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forward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50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)</w:t>
      </w:r>
    </w:p>
    <w:p w14:paraId="43A54802" w14:textId="452CDC43" w:rsidR="00C0712D" w:rsidRDefault="00C0712D" w:rsidP="00C0712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C18B74" wp14:editId="717F8C0E">
            <wp:extent cx="676275" cy="103822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5D41" w14:textId="77777777" w:rsidR="00C0712D" w:rsidRDefault="00C0712D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13" w:anchor="id37" w:history="1">
        <w:r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№2: буква S</w:t>
        </w:r>
      </w:hyperlink>
    </w:p>
    <w:p w14:paraId="3FAE4900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Збережіть і виконайте попередню програму. Переконайтеся в тому, що черепаха працює.</w:t>
      </w:r>
    </w:p>
    <w:p w14:paraId="1C335C4B" w14:textId="77777777" w:rsidR="00C0712D" w:rsidRDefault="00C0712D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14" w:anchor="id38" w:history="1">
        <w:r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№3: ​​квадрат</w:t>
        </w:r>
      </w:hyperlink>
    </w:p>
    <w:p w14:paraId="7968742C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Намалюйте квадрат. приклад:</w:t>
      </w:r>
    </w:p>
    <w:p w14:paraId="373DAE67" w14:textId="3878E1D3" w:rsidR="00C0712D" w:rsidRDefault="00C0712D" w:rsidP="00C0712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</w:rPr>
        <w:drawing>
          <wp:inline distT="0" distB="0" distL="0" distR="0" wp14:anchorId="460FBE80" wp14:editId="23F2E646">
            <wp:extent cx="1038225" cy="1038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66FB" w14:textId="09782367" w:rsidR="00C0712D" w:rsidRDefault="00C0712D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16" w:anchor="id39" w:history="1">
        <w:r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 xml:space="preserve">Вправа №4: </w:t>
        </w:r>
        <w:r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  <w:lang w:val="uk-UA"/>
          </w:rPr>
          <w:t>коло</w:t>
        </w:r>
      </w:hyperlink>
    </w:p>
    <w:p w14:paraId="5E73828C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Намалюйте коло. Скористайтеся тим фактом, що правильний багатокутник з великим числом сторін буде виглядати як коло. приклад:</w:t>
      </w:r>
    </w:p>
    <w:p w14:paraId="10642D1F" w14:textId="22CFECAE" w:rsidR="00C0712D" w:rsidRDefault="00C0712D" w:rsidP="00C0712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</w:rPr>
        <w:drawing>
          <wp:inline distT="0" distB="0" distL="0" distR="0" wp14:anchorId="650C1AC6" wp14:editId="395F947A">
            <wp:extent cx="1743075" cy="1743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C631" w14:textId="77777777" w:rsidR="00C0712D" w:rsidRDefault="00C0712D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18" w:anchor="id40" w:history="1">
        <w:r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№5: більше квадратів</w:t>
        </w:r>
      </w:hyperlink>
    </w:p>
    <w:p w14:paraId="6D772E06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Намалюйте 10 вкладених квадратів.</w:t>
      </w:r>
    </w:p>
    <w:p w14:paraId="102D8F7F" w14:textId="1EFF980B" w:rsidR="00C0712D" w:rsidRDefault="00C0712D" w:rsidP="00C0712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</w:rPr>
        <w:lastRenderedPageBreak/>
        <w:drawing>
          <wp:inline distT="0" distB="0" distL="0" distR="0" wp14:anchorId="1C6C1BD0" wp14:editId="79C894C1">
            <wp:extent cx="1743075" cy="1743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6C398" w14:textId="77777777" w:rsidR="00C0712D" w:rsidRDefault="00C0712D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20" w:anchor="id41" w:history="1">
        <w:r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№6: павук</w:t>
        </w:r>
      </w:hyperlink>
    </w:p>
    <w:p w14:paraId="35EA6A7F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Намалюйте павука з n лапами. Приклад n = 12:</w:t>
      </w:r>
    </w:p>
    <w:p w14:paraId="7D046087" w14:textId="60D2C154" w:rsidR="00C0712D" w:rsidRDefault="00C0712D" w:rsidP="00C0712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</w:rPr>
        <w:drawing>
          <wp:inline distT="0" distB="0" distL="0" distR="0" wp14:anchorId="7A73B407" wp14:editId="7AA681E9">
            <wp:extent cx="2028825" cy="2028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0571" w14:textId="77777777" w:rsidR="00C0712D" w:rsidRDefault="00C0712D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22" w:anchor="id42" w:history="1">
        <w:r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№7: спіраль</w:t>
        </w:r>
      </w:hyperlink>
    </w:p>
    <w:p w14:paraId="64F59731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Намалюйте спіраль. Див. </w:t>
      </w:r>
      <w:hyperlink r:id="rId23" w:history="1">
        <w:r>
          <w:rPr>
            <w:rStyle w:val="a5"/>
            <w:rFonts w:ascii="Trebuchet MS" w:hAnsi="Trebuchet MS"/>
            <w:b/>
            <w:bCs/>
            <w:color w:val="293AA0"/>
            <w:sz w:val="21"/>
            <w:szCs w:val="21"/>
            <w:bdr w:val="none" w:sz="0" w:space="0" w:color="auto" w:frame="1"/>
          </w:rPr>
          <w:t>Теорію</w:t>
        </w:r>
      </w:hyperlink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 . приклад:</w:t>
      </w:r>
    </w:p>
    <w:p w14:paraId="3CB61628" w14:textId="27D8B62F" w:rsidR="00C0712D" w:rsidRDefault="00C0712D" w:rsidP="00C0712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</w:rPr>
        <w:drawing>
          <wp:inline distT="0" distB="0" distL="0" distR="0" wp14:anchorId="43CE7CF5" wp14:editId="6ADC7DF3">
            <wp:extent cx="1038225" cy="1038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CD0D4" w14:textId="77777777" w:rsidR="00C0712D" w:rsidRDefault="00C0712D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25" w:anchor="id43" w:history="1">
        <w:r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№8: квадратна «спіраль»</w:t>
        </w:r>
      </w:hyperlink>
    </w:p>
    <w:p w14:paraId="3F6415C1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Намалюйте «квадратну» спіраль. приклад:</w:t>
      </w:r>
    </w:p>
    <w:p w14:paraId="7DA3648D" w14:textId="170D9F78" w:rsidR="00C0712D" w:rsidRDefault="00C0712D" w:rsidP="00C0712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</w:rPr>
        <w:drawing>
          <wp:inline distT="0" distB="0" distL="0" distR="0" wp14:anchorId="639CAC20" wp14:editId="32197E43">
            <wp:extent cx="1743075" cy="1743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41DD" w14:textId="77777777" w:rsidR="00C0712D" w:rsidRPr="003E1992" w:rsidRDefault="00C0712D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</w:p>
    <w:sectPr w:rsidR="00C0712D" w:rsidRPr="003E199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12957"/>
    <w:multiLevelType w:val="hybridMultilevel"/>
    <w:tmpl w:val="4380176A"/>
    <w:lvl w:ilvl="0" w:tplc="10000011">
      <w:start w:val="1"/>
      <w:numFmt w:val="decimal"/>
      <w:lvlText w:val="%1)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935F7"/>
    <w:multiLevelType w:val="hybridMultilevel"/>
    <w:tmpl w:val="114861F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F7A49"/>
    <w:multiLevelType w:val="hybridMultilevel"/>
    <w:tmpl w:val="114861F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95417"/>
    <w:multiLevelType w:val="hybridMultilevel"/>
    <w:tmpl w:val="77D2189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D6FBB"/>
    <w:multiLevelType w:val="hybridMultilevel"/>
    <w:tmpl w:val="55D2DB26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161A6A"/>
    <w:multiLevelType w:val="hybridMultilevel"/>
    <w:tmpl w:val="05A84F0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8A61D6"/>
    <w:multiLevelType w:val="hybridMultilevel"/>
    <w:tmpl w:val="CFD0DFE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283"/>
    <w:rsid w:val="000928A9"/>
    <w:rsid w:val="00106BFE"/>
    <w:rsid w:val="001605D1"/>
    <w:rsid w:val="0016543F"/>
    <w:rsid w:val="0026569B"/>
    <w:rsid w:val="003E1992"/>
    <w:rsid w:val="00483ECB"/>
    <w:rsid w:val="004D4A1D"/>
    <w:rsid w:val="00513CC5"/>
    <w:rsid w:val="006851E8"/>
    <w:rsid w:val="007A65EF"/>
    <w:rsid w:val="007C35EA"/>
    <w:rsid w:val="00942E5E"/>
    <w:rsid w:val="00A13897"/>
    <w:rsid w:val="00B31283"/>
    <w:rsid w:val="00C0712D"/>
    <w:rsid w:val="00FA7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E8D63"/>
  <w15:chartTrackingRefBased/>
  <w15:docId w15:val="{1913CC28-1C1D-4C22-BAE3-B4646699A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071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/>
    </w:rPr>
  </w:style>
  <w:style w:type="paragraph" w:styleId="3">
    <w:name w:val="heading 3"/>
    <w:basedOn w:val="a"/>
    <w:link w:val="30"/>
    <w:uiPriority w:val="9"/>
    <w:qFormat/>
    <w:rsid w:val="00C071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1992"/>
    <w:pPr>
      <w:ind w:left="720"/>
      <w:contextualSpacing/>
    </w:pPr>
  </w:style>
  <w:style w:type="table" w:styleId="a4">
    <w:name w:val="Table Grid"/>
    <w:basedOn w:val="a1"/>
    <w:uiPriority w:val="39"/>
    <w:rsid w:val="003E1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C0712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0712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C0712D"/>
    <w:rPr>
      <w:rFonts w:ascii="Times New Roman" w:eastAsia="Times New Roman" w:hAnsi="Times New Roman" w:cs="Times New Roman"/>
      <w:b/>
      <w:bCs/>
      <w:sz w:val="36"/>
      <w:szCs w:val="36"/>
      <w:lang/>
    </w:rPr>
  </w:style>
  <w:style w:type="character" w:customStyle="1" w:styleId="30">
    <w:name w:val="Заголовок 3 Знак"/>
    <w:basedOn w:val="a0"/>
    <w:link w:val="3"/>
    <w:uiPriority w:val="9"/>
    <w:rsid w:val="00C0712D"/>
    <w:rPr>
      <w:rFonts w:ascii="Times New Roman" w:eastAsia="Times New Roman" w:hAnsi="Times New Roman" w:cs="Times New Roman"/>
      <w:b/>
      <w:bCs/>
      <w:sz w:val="27"/>
      <w:szCs w:val="27"/>
      <w:lang/>
    </w:rPr>
  </w:style>
  <w:style w:type="paragraph" w:styleId="a7">
    <w:name w:val="Normal (Web)"/>
    <w:basedOn w:val="a"/>
    <w:uiPriority w:val="99"/>
    <w:semiHidden/>
    <w:unhideWhenUsed/>
    <w:rsid w:val="00C071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styleId="HTML">
    <w:name w:val="HTML Code"/>
    <w:basedOn w:val="a0"/>
    <w:uiPriority w:val="99"/>
    <w:semiHidden/>
    <w:unhideWhenUsed/>
    <w:rsid w:val="00C0712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071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0712D"/>
    <w:rPr>
      <w:rFonts w:ascii="Courier New" w:eastAsia="Times New Roman" w:hAnsi="Courier New" w:cs="Courier New"/>
      <w:sz w:val="20"/>
      <w:szCs w:val="20"/>
      <w:lang/>
    </w:rPr>
  </w:style>
  <w:style w:type="character" w:customStyle="1" w:styleId="kn">
    <w:name w:val="kn"/>
    <w:basedOn w:val="a0"/>
    <w:rsid w:val="00C0712D"/>
  </w:style>
  <w:style w:type="character" w:customStyle="1" w:styleId="nn">
    <w:name w:val="nn"/>
    <w:basedOn w:val="a0"/>
    <w:rsid w:val="00C0712D"/>
  </w:style>
  <w:style w:type="character" w:customStyle="1" w:styleId="n">
    <w:name w:val="n"/>
    <w:basedOn w:val="a0"/>
    <w:rsid w:val="00C0712D"/>
  </w:style>
  <w:style w:type="character" w:customStyle="1" w:styleId="o">
    <w:name w:val="o"/>
    <w:basedOn w:val="a0"/>
    <w:rsid w:val="00C0712D"/>
  </w:style>
  <w:style w:type="character" w:customStyle="1" w:styleId="p">
    <w:name w:val="p"/>
    <w:basedOn w:val="a0"/>
    <w:rsid w:val="00C0712D"/>
  </w:style>
  <w:style w:type="character" w:customStyle="1" w:styleId="s1">
    <w:name w:val="s1"/>
    <w:basedOn w:val="a0"/>
    <w:rsid w:val="00C0712D"/>
  </w:style>
  <w:style w:type="character" w:customStyle="1" w:styleId="mi">
    <w:name w:val="mi"/>
    <w:basedOn w:val="a0"/>
    <w:rsid w:val="00C071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35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gitbranching.js.org/?locale=uk" TargetMode="External"/><Relationship Id="rId13" Type="http://schemas.openxmlformats.org/officeDocument/2006/relationships/hyperlink" Target="http://cs.mipt.ru/python/lessons/lab2.html" TargetMode="External"/><Relationship Id="rId18" Type="http://schemas.openxmlformats.org/officeDocument/2006/relationships/hyperlink" Target="http://cs.mipt.ru/python/lessons/lab2.html" TargetMode="External"/><Relationship Id="rId26" Type="http://schemas.openxmlformats.org/officeDocument/2006/relationships/image" Target="media/image7.gif"/><Relationship Id="rId3" Type="http://schemas.openxmlformats.org/officeDocument/2006/relationships/settings" Target="settings.xml"/><Relationship Id="rId21" Type="http://schemas.openxmlformats.org/officeDocument/2006/relationships/image" Target="media/image5.gif"/><Relationship Id="rId7" Type="http://schemas.openxmlformats.org/officeDocument/2006/relationships/hyperlink" Target="https://proglib.io/p/git-for-half-an-hour" TargetMode="External"/><Relationship Id="rId12" Type="http://schemas.openxmlformats.org/officeDocument/2006/relationships/image" Target="media/image1.gif"/><Relationship Id="rId17" Type="http://schemas.openxmlformats.org/officeDocument/2006/relationships/image" Target="media/image3.gif"/><Relationship Id="rId25" Type="http://schemas.openxmlformats.org/officeDocument/2006/relationships/hyperlink" Target="http://cs.mipt.ru/python/lessons/lab2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cs.mipt.ru/python/lessons/lab2.html" TargetMode="External"/><Relationship Id="rId20" Type="http://schemas.openxmlformats.org/officeDocument/2006/relationships/hyperlink" Target="http://cs.mipt.ru/python/lessons/lab2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arngitbranching.js.org/?locale=uk" TargetMode="External"/><Relationship Id="rId11" Type="http://schemas.openxmlformats.org/officeDocument/2006/relationships/hyperlink" Target="https://docs.python.org/3/library/turtle.html" TargetMode="External"/><Relationship Id="rId24" Type="http://schemas.openxmlformats.org/officeDocument/2006/relationships/image" Target="media/image6.gif"/><Relationship Id="rId5" Type="http://schemas.openxmlformats.org/officeDocument/2006/relationships/hyperlink" Target="https://proglib.io/p/git-for-half-an-hour" TargetMode="External"/><Relationship Id="rId15" Type="http://schemas.openxmlformats.org/officeDocument/2006/relationships/image" Target="media/image2.gif"/><Relationship Id="rId23" Type="http://schemas.openxmlformats.org/officeDocument/2006/relationships/hyperlink" Target="https://ru.wikipedia.org/wiki/%D0%90%D1%80%D1%85%D0%B8%D0%BC%D0%B5%D0%B4%D0%BE%D0%B2%D0%B0_%D1%81%D0%BF%D0%B8%D1%80%D0%B0%D0%BB%D1%8C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cs.mipt.ru/python/lessons/lab2.html" TargetMode="External"/><Relationship Id="rId19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hyperlink" Target="http://cs.mipt.ru/python/lessons/lab2.html#id3" TargetMode="External"/><Relationship Id="rId14" Type="http://schemas.openxmlformats.org/officeDocument/2006/relationships/hyperlink" Target="http://cs.mipt.ru/python/lessons/lab2.html" TargetMode="External"/><Relationship Id="rId22" Type="http://schemas.openxmlformats.org/officeDocument/2006/relationships/hyperlink" Target="http://cs.mipt.ru/python/lessons/lab2.html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GoogleDrive_school\&#1030;&#1085;&#1092;&#1086;&#1088;&#1084;&#1072;&#1090;&#1080;&#1082;&#1072;\&#1064;&#1072;&#1073;&#1083;&#1086;&#1085;&#1080;%20&#1091;&#1088;&#1086;&#1082;&#1110;&#1074;\&#1059;&#1088;&#1086;&#1082;%20&#1079;&#1072;&#1089;&#1074;&#1086;&#1108;&#1085;&#1085;&#1103;%20&#1085;&#1086;&#1074;&#1080;&#1093;%20&#1079;&#1085;&#1072;&#1085;&#110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Урок засвоєння нових знань</Template>
  <TotalTime>172</TotalTime>
  <Pages>4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Олександр Зеленський</cp:lastModifiedBy>
  <cp:revision>6</cp:revision>
  <dcterms:created xsi:type="dcterms:W3CDTF">2020-09-06T16:58:00Z</dcterms:created>
  <dcterms:modified xsi:type="dcterms:W3CDTF">2020-09-09T17:31:00Z</dcterms:modified>
</cp:coreProperties>
</file>